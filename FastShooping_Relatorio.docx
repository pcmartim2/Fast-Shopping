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8BDEE" w14:textId="77777777" w:rsidR="00D077E9" w:rsidRDefault="00AB02A7" w:rsidP="00D70D02">
      <w:bookmarkStart w:id="0" w:name="_Hlk31042592"/>
      <w:bookmarkEnd w:id="0"/>
      <w:r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7AD449" wp14:editId="362EE2E4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799A4" w14:textId="77777777" w:rsidR="00672653" w:rsidRDefault="00672653" w:rsidP="006726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AD449" id="Retângulo 3" o:spid="_x0000_s1026" alt="retângulo branco para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" fillcolor="white [3212]" stroked="f" strokeweight="2pt">
                <v:textbox>
                  <w:txbxContent>
                    <w:p w14:paraId="7EE799A4" w14:textId="77777777" w:rsidR="00672653" w:rsidRDefault="00672653" w:rsidP="00672653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5DFF60E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F6B5071" w14:textId="77777777" w:rsidR="00D077E9" w:rsidRDefault="00D077E9" w:rsidP="00AB02A7"/>
          <w:p w14:paraId="32F9D7FE" w14:textId="77777777" w:rsidR="00D077E9" w:rsidRDefault="00D077E9" w:rsidP="00AB02A7"/>
        </w:tc>
      </w:tr>
      <w:tr w:rsidR="00D077E9" w14:paraId="52D8D59F" w14:textId="77777777" w:rsidTr="005E62AA">
        <w:trPr>
          <w:trHeight w:val="72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BEF3533" w14:textId="77777777" w:rsidR="00D077E9" w:rsidRDefault="00672653" w:rsidP="00AB02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C30DA9" wp14:editId="38EFD527">
                  <wp:extent cx="3352800" cy="335280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7E9" w14:paraId="5E41D07B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3880469" w14:textId="77777777" w:rsidR="00D077E9" w:rsidRDefault="00D077E9" w:rsidP="00AB02A7"/>
          <w:p w14:paraId="741E0D3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pt-PT"/>
              </w:rPr>
              <mc:AlternateContent>
                <mc:Choice Requires="wps">
                  <w:drawing>
                    <wp:inline distT="0" distB="0" distL="0" distR="0" wp14:anchorId="63D0FAF4" wp14:editId="63384EE9">
                      <wp:extent cx="1493949" cy="0"/>
                      <wp:effectExtent l="0" t="19050" r="30480" b="19050"/>
                      <wp:docPr id="6" name="Conexão Reta 6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F1971E" id="Conexão Reta 6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" strokecolor="black [3215]" strokeweight="3pt">
                      <w10:anchorlock/>
                    </v:line>
                  </w:pict>
                </mc:Fallback>
              </mc:AlternateContent>
            </w:r>
          </w:p>
          <w:p w14:paraId="3FED74A8" w14:textId="77777777" w:rsidR="00D077E9" w:rsidRDefault="00D077E9" w:rsidP="00AB02A7"/>
          <w:p w14:paraId="13A1391C" w14:textId="77777777" w:rsidR="00672653" w:rsidRDefault="00672653" w:rsidP="00AB02A7">
            <w:r>
              <w:t>Miguel Amaro nº 50037237</w:t>
            </w:r>
          </w:p>
          <w:p w14:paraId="2B18A61D" w14:textId="77777777" w:rsidR="00672653" w:rsidRDefault="00672653" w:rsidP="00AB02A7">
            <w:r>
              <w:t>Martim Costa nº 50039055</w:t>
            </w:r>
          </w:p>
          <w:p w14:paraId="6BA97030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1DE7E005" w14:textId="77777777" w:rsidR="00D077E9" w:rsidRDefault="00672653">
      <w:pPr>
        <w:spacing w:after="200"/>
      </w:pPr>
      <w:r w:rsidRPr="00D967AC">
        <w:rPr>
          <w:noProof/>
          <w:lang w:bidi="pt-PT"/>
        </w:rPr>
        <w:drawing>
          <wp:anchor distT="0" distB="0" distL="114300" distR="114300" simplePos="0" relativeHeight="251661312" behindDoc="0" locked="0" layoutInCell="1" allowOverlap="1" wp14:anchorId="02382C8C" wp14:editId="4011998D">
            <wp:simplePos x="0" y="0"/>
            <wp:positionH relativeFrom="column">
              <wp:posOffset>-495300</wp:posOffset>
            </wp:positionH>
            <wp:positionV relativeFrom="paragraph">
              <wp:posOffset>8950960</wp:posOffset>
            </wp:positionV>
            <wp:extent cx="2827655" cy="412750"/>
            <wp:effectExtent l="0" t="0" r="0" b="635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ção-do-logó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7E3C93E2" wp14:editId="750237E4">
            <wp:simplePos x="0" y="0"/>
            <wp:positionH relativeFrom="column">
              <wp:posOffset>-765810</wp:posOffset>
            </wp:positionH>
            <wp:positionV relativeFrom="page">
              <wp:posOffset>2333625</wp:posOffset>
            </wp:positionV>
            <wp:extent cx="7760970" cy="436554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436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270A28" wp14:editId="01BD82C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5EA2F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" fillcolor="#969696 [3206]" stroked="f" strokeweight="2pt">
                <w10:wrap anchory="page"/>
              </v:rect>
            </w:pict>
          </mc:Fallback>
        </mc:AlternateContent>
      </w:r>
      <w:r w:rsidR="00D077E9">
        <w:rPr>
          <w:lang w:bidi="pt-PT"/>
        </w:rPr>
        <w:br w:type="page"/>
      </w:r>
    </w:p>
    <w:p w14:paraId="7325879A" w14:textId="38786D6D" w:rsidR="00C858A1" w:rsidRPr="00F92ECC" w:rsidRDefault="00501C18" w:rsidP="00D077E9">
      <w:pPr>
        <w:pStyle w:val="Heading1"/>
        <w:rPr>
          <w:sz w:val="36"/>
          <w:szCs w:val="20"/>
          <w:lang w:bidi="pt-PT"/>
        </w:rPr>
      </w:pPr>
      <w:r w:rsidRPr="00F92ECC">
        <w:rPr>
          <w:noProof/>
          <w:sz w:val="36"/>
          <w:szCs w:val="20"/>
          <w:lang w:bidi="pt-PT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8BAACEC" wp14:editId="7821CBE4">
                <wp:simplePos x="0" y="0"/>
                <wp:positionH relativeFrom="margin">
                  <wp:align>left</wp:align>
                </wp:positionH>
                <wp:positionV relativeFrom="paragraph">
                  <wp:posOffset>335915</wp:posOffset>
                </wp:positionV>
                <wp:extent cx="6209665" cy="8698230"/>
                <wp:effectExtent l="0" t="0" r="19685" b="2667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8698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1743674694"/>
                              <w:placeholder>
                                <w:docPart w:val="CF5AA93D820848C9A91845E3F7B5D04E"/>
                              </w:placeholder>
                              <w15:appearance w15:val="hidden"/>
                            </w:sdtPr>
                            <w:sdtContent>
                              <w:p w14:paraId="5E022415" w14:textId="37E13F02" w:rsidR="003D3D2A" w:rsidRPr="003D3D2A" w:rsidRDefault="003D3D2A" w:rsidP="00501C18">
                                <w:pPr>
                                  <w:pStyle w:val="Heading2"/>
                                </w:pPr>
                                <w:r>
                                  <w:t>Sobre o nosso Projeto</w:t>
                                </w:r>
                              </w:p>
                            </w:sdtContent>
                          </w:sdt>
                          <w:p w14:paraId="28FFCB93" w14:textId="16A89FAB" w:rsidR="00501C18" w:rsidRPr="00F92ECC" w:rsidRDefault="00501C18" w:rsidP="00501C18">
                            <w:pPr>
                              <w:pStyle w:val="Heading2"/>
                              <w:rPr>
                                <w:sz w:val="28"/>
                                <w:szCs w:val="28"/>
                              </w:rPr>
                            </w:pPr>
                            <w:r w:rsidRPr="00F92ECC">
                              <w:rPr>
                                <w:sz w:val="28"/>
                                <w:szCs w:val="28"/>
                              </w:rPr>
                              <w:t>A nossa aplicação vai ajudar na facilidade de uma pessoa encontrar os produtos que requer e o seu respetivo preço. O utilizador quando abre a aplicação vai conseguir ver um mapa da sua zona disponibilizada, mostrando todas as lojas registadas na aplicação e também vai conseguir ver todo as lojas que tem como favoritas. O utilizador quando clica numa determinada loja que está no mapa, vai abrir uma nova página com uma lista dos produtos que a loja tem, que podem ser filtrados por categorias. O utilizador poderá escolher a quantidade do produto que quer adicionar no carrinho de compras e à medida que vai adicionando os produtos vai conseguir ver o preço total.</w:t>
                            </w:r>
                          </w:p>
                          <w:p w14:paraId="78319200" w14:textId="77777777" w:rsidR="00501C18" w:rsidRPr="00F92ECC" w:rsidRDefault="00501C18" w:rsidP="00501C18">
                            <w:pPr>
                              <w:pStyle w:val="Heading2"/>
                              <w:rPr>
                                <w:sz w:val="28"/>
                                <w:szCs w:val="28"/>
                              </w:rPr>
                            </w:pPr>
                            <w:r w:rsidRPr="00F92ECC">
                              <w:rPr>
                                <w:sz w:val="28"/>
                                <w:szCs w:val="28"/>
                              </w:rPr>
                              <w:t xml:space="preserve">-Já existem algumas aplicações que têm usos parecidos com a nossa ideia como por exemplo a </w:t>
                            </w:r>
                            <w:hyperlink r:id="rId10" w:history="1">
                              <w:r w:rsidRPr="00F92ECC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Glovo</w:t>
                              </w:r>
                            </w:hyperlink>
                            <w:r w:rsidRPr="00F92ECC">
                              <w:rPr>
                                <w:sz w:val="28"/>
                                <w:szCs w:val="28"/>
                              </w:rPr>
                              <w:t>, que pode entregar a casa os produtos escolhidos dos supermercados ou outros que existem na aplicação.</w:t>
                            </w:r>
                          </w:p>
                          <w:p w14:paraId="20BB14C5" w14:textId="77777777" w:rsidR="00501C18" w:rsidRPr="00F92ECC" w:rsidRDefault="00501C18" w:rsidP="00501C18">
                            <w:pPr>
                              <w:pStyle w:val="Heading2"/>
                              <w:rPr>
                                <w:sz w:val="28"/>
                                <w:szCs w:val="28"/>
                              </w:rPr>
                            </w:pPr>
                            <w:r w:rsidRPr="00F92ECC">
                              <w:rPr>
                                <w:sz w:val="28"/>
                                <w:szCs w:val="28"/>
                              </w:rPr>
                              <w:t>-A nossa ideia iria ajudar na facilidade de uma pessoa encontrar os produtos que requer e o seu preço, nas lojas/mercados que são disponibilizadas pela aplicação, sem se preocupar em deslocar a alguma loja. Assim podemos evitar que as pessoas se desloquem a estas localizações sem saber se a loja terá ou não o produto que precisa.</w:t>
                            </w:r>
                          </w:p>
                          <w:p w14:paraId="44188C54" w14:textId="77777777" w:rsidR="00501C18" w:rsidRPr="00F92ECC" w:rsidRDefault="00501C18" w:rsidP="00501C18">
                            <w:pPr>
                              <w:pStyle w:val="Heading2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92E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Cenários:</w:t>
                            </w:r>
                          </w:p>
                          <w:p w14:paraId="7CCC4648" w14:textId="77777777" w:rsidR="00501C18" w:rsidRPr="00F92ECC" w:rsidRDefault="00501C18" w:rsidP="00501C18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43B13B35" w14:textId="77777777" w:rsidR="00501C18" w:rsidRPr="00F92ECC" w:rsidRDefault="00501C18" w:rsidP="00501C18">
                            <w:pPr>
                              <w:pStyle w:val="Heading2"/>
                              <w:rPr>
                                <w:sz w:val="28"/>
                                <w:szCs w:val="28"/>
                              </w:rPr>
                            </w:pPr>
                            <w:r w:rsidRPr="00F92E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Cenários principais:</w:t>
                            </w:r>
                            <w:r w:rsidRPr="00F92ECC">
                              <w:rPr>
                                <w:sz w:val="28"/>
                                <w:szCs w:val="28"/>
                              </w:rPr>
                              <w:t xml:space="preserve"> O utilizador abre a aplicação, aparece um mapa da sua localização com as lojas/supermercados que se encontram há sua volta podendo carregar numa delas, assim aparecendo os produtos vendidos no sítio incluindo o seu preço e informação adicional caso necessário.</w:t>
                            </w:r>
                          </w:p>
                          <w:p w14:paraId="01392E42" w14:textId="77777777" w:rsidR="00501C18" w:rsidRPr="00F92ECC" w:rsidRDefault="00501C18" w:rsidP="00501C18">
                            <w:pPr>
                              <w:pStyle w:val="Heading2"/>
                              <w:rPr>
                                <w:sz w:val="28"/>
                                <w:szCs w:val="28"/>
                              </w:rPr>
                            </w:pPr>
                            <w:r w:rsidRPr="00F92E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Cenário secundário:</w:t>
                            </w:r>
                            <w:r w:rsidRPr="00F92ECC">
                              <w:rPr>
                                <w:sz w:val="28"/>
                                <w:szCs w:val="28"/>
                              </w:rPr>
                              <w:t xml:space="preserve"> O utilizador seleciona a loja, carrega no botão dos favoritos e a loja é adicionada aos favoritos deste utilizador. O utilizando poderá ver todos os favoritos que tem e ao clicar numa </w:t>
                            </w:r>
                          </w:p>
                          <w:p w14:paraId="09B050D4" w14:textId="77777777" w:rsidR="00501C18" w:rsidRPr="00F92ECC" w:rsidRDefault="00501C18" w:rsidP="00501C18">
                            <w:pPr>
                              <w:pStyle w:val="Heading2"/>
                              <w:rPr>
                                <w:sz w:val="28"/>
                                <w:szCs w:val="28"/>
                              </w:rPr>
                            </w:pPr>
                            <w:r w:rsidRPr="00F92ECC">
                              <w:rPr>
                                <w:sz w:val="28"/>
                                <w:szCs w:val="28"/>
                              </w:rPr>
                              <w:t>adas lojas que está nos favoritos terá acesso a todos os produtos que na loja contém.</w:t>
                            </w:r>
                          </w:p>
                          <w:p w14:paraId="4C1986FE" w14:textId="77777777" w:rsidR="00501C18" w:rsidRPr="00F92ECC" w:rsidRDefault="00501C18" w:rsidP="00501C18">
                            <w:pPr>
                              <w:pStyle w:val="Heading2"/>
                              <w:rPr>
                                <w:sz w:val="28"/>
                                <w:szCs w:val="28"/>
                              </w:rPr>
                            </w:pPr>
                            <w:r w:rsidRPr="00F92E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Cenário secundário:</w:t>
                            </w:r>
                            <w:r w:rsidRPr="00F92ECC">
                              <w:rPr>
                                <w:sz w:val="28"/>
                                <w:szCs w:val="28"/>
                              </w:rPr>
                              <w:t xml:space="preserve"> O utilizador seleciona a loja, carrega no botão de comentários e consegue visualizar os comentários de todos os</w:t>
                            </w:r>
                          </w:p>
                          <w:p w14:paraId="0A5CA989" w14:textId="77777777" w:rsidR="00501C18" w:rsidRPr="00F92ECC" w:rsidRDefault="00501C18" w:rsidP="00501C18">
                            <w:pPr>
                              <w:pStyle w:val="Heading2"/>
                              <w:rPr>
                                <w:sz w:val="28"/>
                                <w:szCs w:val="28"/>
                              </w:rPr>
                            </w:pPr>
                            <w:r w:rsidRPr="00F92ECC">
                              <w:rPr>
                                <w:sz w:val="28"/>
                                <w:szCs w:val="28"/>
                              </w:rPr>
                              <w:t>utilizadores feitos para aquela loja ou poderá também adicionar um outro comentário.</w:t>
                            </w:r>
                          </w:p>
                          <w:p w14:paraId="5E2336AC" w14:textId="5E27694E" w:rsidR="00501C18" w:rsidRPr="00501C18" w:rsidRDefault="00501C18" w:rsidP="00501C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AAC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26.45pt;width:488.95pt;height:684.9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">
                <v:textbox>
                  <w:txbxContent>
                    <w:sdt>
                      <w:sdtPr>
                        <w:id w:val="1743674694"/>
                        <w:placeholder>
                          <w:docPart w:val="CF5AA93D820848C9A91845E3F7B5D04E"/>
                        </w:placeholder>
                        <w15:appearance w15:val="hidden"/>
                      </w:sdtPr>
                      <w:sdtContent>
                        <w:p w14:paraId="5E022415" w14:textId="37E13F02" w:rsidR="003D3D2A" w:rsidRPr="003D3D2A" w:rsidRDefault="003D3D2A" w:rsidP="00501C18">
                          <w:pPr>
                            <w:pStyle w:val="Heading2"/>
                          </w:pPr>
                          <w:r>
                            <w:t>Sobre o nosso Projeto</w:t>
                          </w:r>
                        </w:p>
                      </w:sdtContent>
                    </w:sdt>
                    <w:p w14:paraId="28FFCB93" w14:textId="16A89FAB" w:rsidR="00501C18" w:rsidRPr="00F92ECC" w:rsidRDefault="00501C18" w:rsidP="00501C18">
                      <w:pPr>
                        <w:pStyle w:val="Heading2"/>
                        <w:rPr>
                          <w:sz w:val="28"/>
                          <w:szCs w:val="28"/>
                        </w:rPr>
                      </w:pPr>
                      <w:r w:rsidRPr="00F92ECC">
                        <w:rPr>
                          <w:sz w:val="28"/>
                          <w:szCs w:val="28"/>
                        </w:rPr>
                        <w:t>A nossa aplicação vai ajudar na facilidade de uma pessoa encontrar os produtos que requer e o seu respetivo preço. O utilizador quando abre a aplicação vai conseguir ver um mapa da sua zona disponibilizada, mostrando todas as lojas registadas na aplicação e também vai conseguir ver todo as lojas que tem como favoritas. O utilizador quando clica numa determinada loja que está no mapa, vai abrir uma nova página com uma lista dos produtos que a loja tem, que podem ser filtrados por categorias. O utilizador poderá escolher a quantidade do produto que quer adicionar no carrinho de compras e à medida que vai adicionando os produtos vai conseguir ver o preço total.</w:t>
                      </w:r>
                    </w:p>
                    <w:p w14:paraId="78319200" w14:textId="77777777" w:rsidR="00501C18" w:rsidRPr="00F92ECC" w:rsidRDefault="00501C18" w:rsidP="00501C18">
                      <w:pPr>
                        <w:pStyle w:val="Heading2"/>
                        <w:rPr>
                          <w:sz w:val="28"/>
                          <w:szCs w:val="28"/>
                        </w:rPr>
                      </w:pPr>
                      <w:r w:rsidRPr="00F92ECC">
                        <w:rPr>
                          <w:sz w:val="28"/>
                          <w:szCs w:val="28"/>
                        </w:rPr>
                        <w:t xml:space="preserve">-Já existem algumas aplicações que têm usos parecidos com a nossa ideia como por exemplo a </w:t>
                      </w:r>
                      <w:hyperlink r:id="rId11" w:history="1">
                        <w:r w:rsidRPr="00F92ECC">
                          <w:rPr>
                            <w:rStyle w:val="Hyperlink"/>
                            <w:sz w:val="28"/>
                            <w:szCs w:val="28"/>
                          </w:rPr>
                          <w:t>Glovo</w:t>
                        </w:r>
                      </w:hyperlink>
                      <w:r w:rsidRPr="00F92ECC">
                        <w:rPr>
                          <w:sz w:val="28"/>
                          <w:szCs w:val="28"/>
                        </w:rPr>
                        <w:t>, que pode entregar a casa os produtos escolhidos dos supermercados ou outros que existem na aplicação.</w:t>
                      </w:r>
                    </w:p>
                    <w:p w14:paraId="20BB14C5" w14:textId="77777777" w:rsidR="00501C18" w:rsidRPr="00F92ECC" w:rsidRDefault="00501C18" w:rsidP="00501C18">
                      <w:pPr>
                        <w:pStyle w:val="Heading2"/>
                        <w:rPr>
                          <w:sz w:val="28"/>
                          <w:szCs w:val="28"/>
                        </w:rPr>
                      </w:pPr>
                      <w:r w:rsidRPr="00F92ECC">
                        <w:rPr>
                          <w:sz w:val="28"/>
                          <w:szCs w:val="28"/>
                        </w:rPr>
                        <w:t>-A nossa ideia iria ajudar na facilidade de uma pessoa encontrar os produtos que requer e o seu preço, nas lojas/mercados que são disponibilizadas pela aplicação, sem se preocupar em deslocar a alguma loja. Assim podemos evitar que as pessoas se desloquem a estas localizações sem saber se a loja terá ou não o produto que precisa.</w:t>
                      </w:r>
                    </w:p>
                    <w:p w14:paraId="44188C54" w14:textId="77777777" w:rsidR="00501C18" w:rsidRPr="00F92ECC" w:rsidRDefault="00501C18" w:rsidP="00501C18">
                      <w:pPr>
                        <w:pStyle w:val="Heading2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92ECC">
                        <w:rPr>
                          <w:b/>
                          <w:bCs/>
                          <w:sz w:val="28"/>
                          <w:szCs w:val="28"/>
                        </w:rPr>
                        <w:t>Cenários:</w:t>
                      </w:r>
                    </w:p>
                    <w:p w14:paraId="7CCC4648" w14:textId="77777777" w:rsidR="00501C18" w:rsidRPr="00F92ECC" w:rsidRDefault="00501C18" w:rsidP="00501C18">
                      <w:pPr>
                        <w:rPr>
                          <w:szCs w:val="28"/>
                        </w:rPr>
                      </w:pPr>
                    </w:p>
                    <w:p w14:paraId="43B13B35" w14:textId="77777777" w:rsidR="00501C18" w:rsidRPr="00F92ECC" w:rsidRDefault="00501C18" w:rsidP="00501C18">
                      <w:pPr>
                        <w:pStyle w:val="Heading2"/>
                        <w:rPr>
                          <w:sz w:val="28"/>
                          <w:szCs w:val="28"/>
                        </w:rPr>
                      </w:pPr>
                      <w:r w:rsidRPr="00F92ECC">
                        <w:rPr>
                          <w:b/>
                          <w:bCs/>
                          <w:sz w:val="28"/>
                          <w:szCs w:val="28"/>
                        </w:rPr>
                        <w:t>Cenários principais:</w:t>
                      </w:r>
                      <w:r w:rsidRPr="00F92ECC">
                        <w:rPr>
                          <w:sz w:val="28"/>
                          <w:szCs w:val="28"/>
                        </w:rPr>
                        <w:t xml:space="preserve"> O utilizador abre a aplicação, aparece um mapa da sua localização com as lojas/supermercados que se encontram há sua volta podendo carregar numa delas, assim aparecendo os produtos vendidos no sítio incluindo o seu preço e informação adicional caso necessário.</w:t>
                      </w:r>
                    </w:p>
                    <w:p w14:paraId="01392E42" w14:textId="77777777" w:rsidR="00501C18" w:rsidRPr="00F92ECC" w:rsidRDefault="00501C18" w:rsidP="00501C18">
                      <w:pPr>
                        <w:pStyle w:val="Heading2"/>
                        <w:rPr>
                          <w:sz w:val="28"/>
                          <w:szCs w:val="28"/>
                        </w:rPr>
                      </w:pPr>
                      <w:r w:rsidRPr="00F92ECC">
                        <w:rPr>
                          <w:b/>
                          <w:bCs/>
                          <w:sz w:val="28"/>
                          <w:szCs w:val="28"/>
                        </w:rPr>
                        <w:t>Cenário secundário:</w:t>
                      </w:r>
                      <w:r w:rsidRPr="00F92ECC">
                        <w:rPr>
                          <w:sz w:val="28"/>
                          <w:szCs w:val="28"/>
                        </w:rPr>
                        <w:t xml:space="preserve"> O utilizador seleciona a loja, carrega no botão dos favoritos e a loja é adicionada aos favoritos deste utilizador. O utilizando poderá ver todos os favoritos que tem e ao clicar numa </w:t>
                      </w:r>
                    </w:p>
                    <w:p w14:paraId="09B050D4" w14:textId="77777777" w:rsidR="00501C18" w:rsidRPr="00F92ECC" w:rsidRDefault="00501C18" w:rsidP="00501C18">
                      <w:pPr>
                        <w:pStyle w:val="Heading2"/>
                        <w:rPr>
                          <w:sz w:val="28"/>
                          <w:szCs w:val="28"/>
                        </w:rPr>
                      </w:pPr>
                      <w:r w:rsidRPr="00F92ECC">
                        <w:rPr>
                          <w:sz w:val="28"/>
                          <w:szCs w:val="28"/>
                        </w:rPr>
                        <w:t>adas lojas que está nos favoritos terá acesso a todos os produtos que na loja contém.</w:t>
                      </w:r>
                    </w:p>
                    <w:p w14:paraId="4C1986FE" w14:textId="77777777" w:rsidR="00501C18" w:rsidRPr="00F92ECC" w:rsidRDefault="00501C18" w:rsidP="00501C18">
                      <w:pPr>
                        <w:pStyle w:val="Heading2"/>
                        <w:rPr>
                          <w:sz w:val="28"/>
                          <w:szCs w:val="28"/>
                        </w:rPr>
                      </w:pPr>
                      <w:r w:rsidRPr="00F92ECC">
                        <w:rPr>
                          <w:b/>
                          <w:bCs/>
                          <w:sz w:val="28"/>
                          <w:szCs w:val="28"/>
                        </w:rPr>
                        <w:t>Cenário secundário:</w:t>
                      </w:r>
                      <w:r w:rsidRPr="00F92ECC">
                        <w:rPr>
                          <w:sz w:val="28"/>
                          <w:szCs w:val="28"/>
                        </w:rPr>
                        <w:t xml:space="preserve"> O utilizador seleciona a loja, carrega no botão de comentários e consegue visualizar os comentários de todos os</w:t>
                      </w:r>
                    </w:p>
                    <w:p w14:paraId="0A5CA989" w14:textId="77777777" w:rsidR="00501C18" w:rsidRPr="00F92ECC" w:rsidRDefault="00501C18" w:rsidP="00501C18">
                      <w:pPr>
                        <w:pStyle w:val="Heading2"/>
                        <w:rPr>
                          <w:sz w:val="28"/>
                          <w:szCs w:val="28"/>
                        </w:rPr>
                      </w:pPr>
                      <w:r w:rsidRPr="00F92ECC">
                        <w:rPr>
                          <w:sz w:val="28"/>
                          <w:szCs w:val="28"/>
                        </w:rPr>
                        <w:t>utilizadores feitos para aquela loja ou poderá também adicionar um outro comentário.</w:t>
                      </w:r>
                    </w:p>
                    <w:p w14:paraId="5E2336AC" w14:textId="5E27694E" w:rsidR="00501C18" w:rsidRPr="00501C18" w:rsidRDefault="00501C18" w:rsidP="00501C18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626A" w:rsidRPr="00F92ECC">
        <w:rPr>
          <w:sz w:val="36"/>
          <w:szCs w:val="20"/>
          <w:lang w:bidi="pt-PT"/>
        </w:rPr>
        <w:t>Relatório</w:t>
      </w:r>
      <w:bookmarkStart w:id="1" w:name="_GoBack"/>
      <w:bookmarkEnd w:id="1"/>
    </w:p>
    <w:p w14:paraId="60FBC766" w14:textId="37C4CCCA" w:rsidR="00501C18" w:rsidRDefault="00501C18" w:rsidP="00D077E9">
      <w:pPr>
        <w:pStyle w:val="Heading1"/>
        <w:rPr>
          <w:lang w:bidi="pt-PT"/>
        </w:rPr>
      </w:pPr>
    </w:p>
    <w:p w14:paraId="36648D19" w14:textId="77777777" w:rsidR="00A655B1" w:rsidRDefault="00A655B1" w:rsidP="00D077E9">
      <w:pPr>
        <w:pStyle w:val="Heading1"/>
        <w:rPr>
          <w:lang w:bidi="pt-PT"/>
        </w:rPr>
      </w:pPr>
    </w:p>
    <w:sdt>
      <w:sdtPr>
        <w:rPr>
          <w:rFonts w:eastAsiaTheme="minorEastAsia" w:cstheme="minorBidi"/>
          <w:b/>
          <w:sz w:val="28"/>
          <w:szCs w:val="22"/>
        </w:rPr>
        <w:id w:val="534249560"/>
        <w:placeholder>
          <w:docPart w:val="8BEE7671A0884491ADAB889316FE6F8E"/>
        </w:placeholder>
        <w15:appearance w15:val="hidden"/>
      </w:sdtPr>
      <w:sdtEndPr>
        <w:rPr>
          <w:bCs/>
        </w:rPr>
      </w:sdtEndPr>
      <w:sdtContent>
        <w:p w14:paraId="35FF1196" w14:textId="795395D9" w:rsidR="00A655B1" w:rsidRPr="003D3D2A" w:rsidRDefault="00A655B1" w:rsidP="00A655B1">
          <w:pPr>
            <w:pStyle w:val="Heading2"/>
            <w:rPr>
              <w:rFonts w:eastAsiaTheme="minorEastAsia" w:cstheme="minorBidi"/>
              <w:b/>
              <w:sz w:val="28"/>
              <w:szCs w:val="22"/>
            </w:rPr>
          </w:pPr>
          <w:r>
            <w:t>Manual do Utilizador</w:t>
          </w:r>
        </w:p>
        <w:p w14:paraId="5411EED5" w14:textId="5C445DAF" w:rsidR="00A655B1" w:rsidRPr="00A655B1" w:rsidRDefault="00A655B1" w:rsidP="00A655B1">
          <w:pPr>
            <w:pStyle w:val="Heading2"/>
            <w:rPr>
              <w:sz w:val="32"/>
              <w:szCs w:val="32"/>
            </w:rPr>
          </w:pPr>
          <w:r w:rsidRPr="00A655B1">
            <w:rPr>
              <w:sz w:val="32"/>
              <w:szCs w:val="32"/>
            </w:rPr>
            <w:t>Página de Login</w:t>
          </w:r>
        </w:p>
        <w:p w14:paraId="70E4DF10" w14:textId="77777777" w:rsidR="00A655B1" w:rsidRDefault="00A655B1" w:rsidP="00A655B1"/>
        <w:p w14:paraId="71FD041B" w14:textId="591A87E9" w:rsidR="00A655B1" w:rsidRDefault="00A655B1" w:rsidP="00A655B1">
          <w:pPr>
            <w:jc w:val="center"/>
          </w:pPr>
          <w:r>
            <w:rPr>
              <w:noProof/>
            </w:rPr>
            <w:drawing>
              <wp:inline distT="0" distB="0" distL="0" distR="0" wp14:anchorId="6411A2AE" wp14:editId="1887CF60">
                <wp:extent cx="2559740" cy="2394182"/>
                <wp:effectExtent l="0" t="0" r="0" b="635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236" t="1" r="15594" b="3485"/>
                        <a:stretch/>
                      </pic:blipFill>
                      <pic:spPr bwMode="auto">
                        <a:xfrm>
                          <a:off x="0" y="0"/>
                          <a:ext cx="2590917" cy="24233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9DCEB95" w14:textId="77777777" w:rsidR="00D1535B" w:rsidRDefault="00D1535B" w:rsidP="00A655B1">
          <w:pPr>
            <w:jc w:val="center"/>
          </w:pPr>
        </w:p>
        <w:p w14:paraId="0BCFC590" w14:textId="77777777" w:rsidR="00D1535B" w:rsidRDefault="00A655B1" w:rsidP="00A655B1">
          <w:pPr>
            <w:rPr>
              <w:b w:val="0"/>
              <w:bCs/>
            </w:rPr>
          </w:pPr>
          <w:r w:rsidRPr="00D1535B">
            <w:rPr>
              <w:b w:val="0"/>
              <w:bCs/>
            </w:rPr>
            <w:t>Nesta página o utilizador para entrar na aplicação vai ter de colocar o seu nome de utilizador</w:t>
          </w:r>
          <w:r w:rsidR="00D1535B" w:rsidRPr="00D1535B">
            <w:rPr>
              <w:b w:val="0"/>
              <w:bCs/>
            </w:rPr>
            <w:t xml:space="preserve"> no espaço em que está em branco. Se pretender criar uma conta nova na aplicação, poderá colocar o nome no espaço do utilizador e</w:t>
          </w:r>
          <w:r w:rsidR="00D1535B">
            <w:rPr>
              <w:b w:val="0"/>
              <w:bCs/>
            </w:rPr>
            <w:t xml:space="preserve"> se esse nome de utitlizador não existir na nossa base de dados, a conta é criada com sucesso</w:t>
          </w:r>
          <w:r w:rsidR="00D1535B" w:rsidRPr="00D1535B">
            <w:rPr>
              <w:b w:val="0"/>
              <w:bCs/>
            </w:rPr>
            <w:t>. Na nossa aplicaçãoexiste três tipos de conta, administrador, utilizador normal e proprietário da</w:t>
          </w:r>
        </w:p>
        <w:p w14:paraId="332BF3EC" w14:textId="77777777" w:rsidR="00D1535B" w:rsidRDefault="00D1535B" w:rsidP="00A655B1">
          <w:pPr>
            <w:rPr>
              <w:b w:val="0"/>
              <w:bCs/>
              <w:noProof/>
            </w:rPr>
          </w:pPr>
          <w:r>
            <w:rPr>
              <w:b w:val="0"/>
              <w:bCs/>
            </w:rPr>
            <w:t xml:space="preserve"> </w:t>
          </w:r>
          <w:r w:rsidRPr="00D1535B">
            <w:rPr>
              <w:b w:val="0"/>
              <w:bCs/>
            </w:rPr>
            <w:t>loja.</w:t>
          </w:r>
        </w:p>
        <w:p w14:paraId="4F8D8114" w14:textId="72F4D6B3" w:rsidR="00D1535B" w:rsidRPr="00EA0134" w:rsidRDefault="00EA0134" w:rsidP="00EA0134">
          <w:pPr>
            <w:pStyle w:val="Heading2"/>
            <w:rPr>
              <w:sz w:val="32"/>
              <w:szCs w:val="32"/>
            </w:rPr>
          </w:pPr>
          <w:r w:rsidRPr="00A655B1">
            <w:rPr>
              <w:sz w:val="32"/>
              <w:szCs w:val="32"/>
            </w:rPr>
            <w:t xml:space="preserve">Página </w:t>
          </w:r>
          <w:r>
            <w:rPr>
              <w:sz w:val="32"/>
              <w:szCs w:val="32"/>
            </w:rPr>
            <w:t>do Mapa</w:t>
          </w:r>
        </w:p>
        <w:p w14:paraId="40E4C66F" w14:textId="77777777" w:rsidR="00D1535B" w:rsidRDefault="00D1535B" w:rsidP="00A655B1">
          <w:pPr>
            <w:rPr>
              <w:b w:val="0"/>
              <w:bCs/>
              <w:noProof/>
            </w:rPr>
          </w:pPr>
        </w:p>
        <w:p w14:paraId="6B3D8510" w14:textId="57C8F571" w:rsidR="00D1535B" w:rsidRDefault="00D1535B" w:rsidP="00A655B1">
          <w:pPr>
            <w:rPr>
              <w:b w:val="0"/>
              <w:bCs/>
            </w:rPr>
          </w:pPr>
          <w:r>
            <w:rPr>
              <w:b w:val="0"/>
              <w:bCs/>
              <w:noProof/>
            </w:rPr>
            <w:lastRenderedPageBreak/>
            <w:drawing>
              <wp:inline distT="0" distB="0" distL="0" distR="0" wp14:anchorId="38B80644" wp14:editId="634E338C">
                <wp:extent cx="6281530" cy="3116580"/>
                <wp:effectExtent l="0" t="0" r="5080" b="762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179" r="1357" b="2891"/>
                        <a:stretch/>
                      </pic:blipFill>
                      <pic:spPr bwMode="auto">
                        <a:xfrm>
                          <a:off x="0" y="0"/>
                          <a:ext cx="6282574" cy="3117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37CD44E" w14:textId="77777777" w:rsidR="00D1535B" w:rsidRDefault="00D1535B" w:rsidP="000D604D">
          <w:pPr>
            <w:rPr>
              <w:b w:val="0"/>
              <w:bCs/>
            </w:rPr>
          </w:pPr>
        </w:p>
        <w:p w14:paraId="01602AB7" w14:textId="210AEB33" w:rsidR="000D604D" w:rsidRDefault="000D604D" w:rsidP="000D604D">
          <w:pPr>
            <w:rPr>
              <w:b w:val="0"/>
              <w:bCs/>
            </w:rPr>
          </w:pPr>
          <w:r>
            <w:rPr>
              <w:b w:val="0"/>
              <w:bCs/>
            </w:rPr>
            <w:t>Quando um utilizador normal entre na sua conta vai aparecer uma nova página com um mapa com todas as lojas da aplicação. O utilizador para entrar numa das lojas vai ter de carregar no botão vermelho</w:t>
          </w:r>
          <w:r w:rsidR="005F7286">
            <w:rPr>
              <w:b w:val="0"/>
              <w:bCs/>
            </w:rPr>
            <w:t xml:space="preserve"> que corresponde a uma loja</w:t>
          </w:r>
          <w:r>
            <w:rPr>
              <w:b w:val="0"/>
              <w:bCs/>
            </w:rPr>
            <w:t xml:space="preserve"> ou (se tiver a loja como favorito) poderá também aceder através  dos favoritos</w:t>
          </w:r>
          <w:r w:rsidR="005F7286">
            <w:rPr>
              <w:b w:val="0"/>
              <w:bCs/>
            </w:rPr>
            <w:t>, clicando na estrela</w:t>
          </w:r>
          <w:r>
            <w:rPr>
              <w:b w:val="0"/>
              <w:bCs/>
            </w:rPr>
            <w:t>.</w:t>
          </w:r>
        </w:p>
        <w:p w14:paraId="57911DC9" w14:textId="77777777" w:rsidR="000D604D" w:rsidRDefault="000D604D" w:rsidP="000D604D">
          <w:pPr>
            <w:jc w:val="center"/>
            <w:rPr>
              <w:b w:val="0"/>
              <w:bCs/>
            </w:rPr>
          </w:pPr>
        </w:p>
        <w:p w14:paraId="40C4C511" w14:textId="19201FAC" w:rsidR="00D1535B" w:rsidRDefault="000D604D" w:rsidP="000D604D">
          <w:pPr>
            <w:jc w:val="center"/>
            <w:rPr>
              <w:b w:val="0"/>
              <w:bCs/>
              <w:noProof/>
            </w:rPr>
          </w:pPr>
          <w:r>
            <w:rPr>
              <w:b w:val="0"/>
              <w:bCs/>
              <w:noProof/>
            </w:rPr>
            <w:drawing>
              <wp:inline distT="0" distB="0" distL="0" distR="0" wp14:anchorId="55F0ECE1" wp14:editId="006BC80E">
                <wp:extent cx="5971540" cy="3084830"/>
                <wp:effectExtent l="0" t="0" r="0" b="127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1540" cy="308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85405CB" w14:textId="77777777" w:rsidR="00B521FF" w:rsidRDefault="000D604D" w:rsidP="000D604D">
          <w:pPr>
            <w:jc w:val="center"/>
            <w:rPr>
              <w:b w:val="0"/>
              <w:bCs/>
            </w:rPr>
          </w:pPr>
          <w:r>
            <w:rPr>
              <w:b w:val="0"/>
              <w:bCs/>
              <w:noProof/>
            </w:rPr>
            <w:lastRenderedPageBreak/>
            <w:drawing>
              <wp:inline distT="0" distB="0" distL="0" distR="0" wp14:anchorId="360330E1" wp14:editId="68D0396D">
                <wp:extent cx="5565775" cy="2822575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5775" cy="282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07AC46A" w14:textId="79809090" w:rsidR="00B521FF" w:rsidRDefault="00B521FF" w:rsidP="000D604D">
          <w:pPr>
            <w:jc w:val="center"/>
            <w:rPr>
              <w:b w:val="0"/>
              <w:bCs/>
            </w:rPr>
          </w:pPr>
        </w:p>
        <w:p w14:paraId="5436D96D" w14:textId="77777777" w:rsidR="00EA0134" w:rsidRDefault="00EA0134" w:rsidP="000D604D">
          <w:pPr>
            <w:jc w:val="center"/>
            <w:rPr>
              <w:b w:val="0"/>
              <w:bCs/>
            </w:rPr>
          </w:pPr>
        </w:p>
        <w:p w14:paraId="0DC37115" w14:textId="5592BD9A" w:rsidR="00EA0134" w:rsidRPr="00EA0134" w:rsidRDefault="00EA0134" w:rsidP="00EA0134">
          <w:pPr>
            <w:pStyle w:val="Heading2"/>
            <w:rPr>
              <w:sz w:val="32"/>
              <w:szCs w:val="32"/>
            </w:rPr>
          </w:pPr>
          <w:r w:rsidRPr="00A655B1">
            <w:rPr>
              <w:sz w:val="32"/>
              <w:szCs w:val="32"/>
            </w:rPr>
            <w:t>Página d</w:t>
          </w:r>
          <w:r>
            <w:rPr>
              <w:sz w:val="32"/>
              <w:szCs w:val="32"/>
            </w:rPr>
            <w:t>a Loja</w:t>
          </w:r>
        </w:p>
        <w:p w14:paraId="1E719930" w14:textId="6152B387" w:rsidR="00B521FF" w:rsidRDefault="00B521FF" w:rsidP="000D604D">
          <w:pPr>
            <w:jc w:val="center"/>
            <w:rPr>
              <w:b w:val="0"/>
              <w:bCs/>
            </w:rPr>
          </w:pPr>
          <w:r>
            <w:rPr>
              <w:b w:val="0"/>
              <w:bCs/>
              <w:noProof/>
            </w:rPr>
            <w:drawing>
              <wp:inline distT="0" distB="0" distL="0" distR="0" wp14:anchorId="3E8225BB" wp14:editId="4E9D2802">
                <wp:extent cx="6369050" cy="3244215"/>
                <wp:effectExtent l="0" t="0" r="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9050" cy="324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6306096" w14:textId="77777777" w:rsidR="00B521FF" w:rsidRDefault="00B521FF" w:rsidP="00B521FF">
          <w:pPr>
            <w:rPr>
              <w:b w:val="0"/>
              <w:bCs/>
            </w:rPr>
          </w:pPr>
        </w:p>
        <w:p w14:paraId="5743C2F3" w14:textId="77777777" w:rsidR="00B521FF" w:rsidRDefault="00B521FF" w:rsidP="00B521FF">
          <w:pPr>
            <w:rPr>
              <w:b w:val="0"/>
              <w:bCs/>
            </w:rPr>
          </w:pPr>
          <w:r>
            <w:rPr>
              <w:b w:val="0"/>
              <w:bCs/>
            </w:rPr>
            <w:t xml:space="preserve">O utilizador quando clica numa das lojas, vai entrar dentro da loja e vai conseguir ver todos os produtos que na contem, que estão organizados por categorias. O utilizador poderá selecionar a categoria que deseja para só aparecer os produtos relacionados a essa categoria. </w:t>
          </w:r>
        </w:p>
        <w:p w14:paraId="32F4B9A8" w14:textId="77777777" w:rsidR="00B521FF" w:rsidRDefault="00B521FF" w:rsidP="00B521FF">
          <w:pPr>
            <w:jc w:val="center"/>
            <w:rPr>
              <w:b w:val="0"/>
              <w:bCs/>
              <w:noProof/>
            </w:rPr>
          </w:pPr>
          <w:r>
            <w:rPr>
              <w:b w:val="0"/>
              <w:bCs/>
            </w:rPr>
            <w:t xml:space="preserve">O utilizador para poder colocar um produto na lista de compras, primeiro tem de selecionar a quantidade que quer de um certo produto e em seguida terá de carregar no botão adicionar. A medida que vai adicionando produtos na lista de compras o preço </w:t>
          </w:r>
          <w:r>
            <w:rPr>
              <w:b w:val="0"/>
              <w:bCs/>
            </w:rPr>
            <w:lastRenderedPageBreak/>
            <w:t>total vai sendo atualizado. Caso se o utilizador se enganar em escolher um produto poderá remove-lo da lista, clicando no botão remover. Para efetuar a compra terá de clicar no botão comprar, onde vai aparecer um popup com algumas informações.</w:t>
          </w:r>
          <w:r w:rsidRPr="00B521FF">
            <w:rPr>
              <w:b w:val="0"/>
              <w:bCs/>
              <w:noProof/>
            </w:rPr>
            <w:t xml:space="preserve"> </w:t>
          </w:r>
        </w:p>
        <w:p w14:paraId="531B25FE" w14:textId="77777777" w:rsidR="00B521FF" w:rsidRDefault="00B521FF" w:rsidP="00B521FF">
          <w:pPr>
            <w:jc w:val="center"/>
            <w:rPr>
              <w:b w:val="0"/>
              <w:bCs/>
              <w:noProof/>
            </w:rPr>
          </w:pPr>
        </w:p>
        <w:p w14:paraId="7274279E" w14:textId="77777777" w:rsidR="00B521FF" w:rsidRDefault="00B521FF" w:rsidP="00B521FF">
          <w:pPr>
            <w:jc w:val="center"/>
            <w:rPr>
              <w:b w:val="0"/>
              <w:bCs/>
            </w:rPr>
          </w:pPr>
          <w:r>
            <w:rPr>
              <w:b w:val="0"/>
              <w:bCs/>
              <w:noProof/>
            </w:rPr>
            <w:drawing>
              <wp:inline distT="0" distB="0" distL="0" distR="0" wp14:anchorId="175EF9B6" wp14:editId="319E7663">
                <wp:extent cx="3228340" cy="1065530"/>
                <wp:effectExtent l="0" t="0" r="0" b="127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28340" cy="1065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C9046D2" w14:textId="77777777" w:rsidR="00B521FF" w:rsidRDefault="00B521FF" w:rsidP="00B521FF">
          <w:pPr>
            <w:jc w:val="center"/>
            <w:rPr>
              <w:b w:val="0"/>
              <w:bCs/>
            </w:rPr>
          </w:pPr>
        </w:p>
        <w:p w14:paraId="5E5766D9" w14:textId="4551C143" w:rsidR="00CD3E11" w:rsidRDefault="003B7A59" w:rsidP="00B521FF">
          <w:pPr>
            <w:rPr>
              <w:noProof/>
            </w:rPr>
          </w:pPr>
          <w:r>
            <w:rPr>
              <w:b w:val="0"/>
              <w:bCs/>
            </w:rPr>
            <w:t>No popup vai apa</w:t>
          </w:r>
          <w:r w:rsidR="00CD3E11">
            <w:rPr>
              <w:b w:val="0"/>
              <w:bCs/>
            </w:rPr>
            <w:t>re</w:t>
          </w:r>
          <w:r>
            <w:rPr>
              <w:b w:val="0"/>
              <w:bCs/>
            </w:rPr>
            <w:t>cer uma mensagem que a compra foi efetuada com sucesso, o numero da encomenda e a data estimada de entrega.</w:t>
          </w:r>
          <w:r w:rsidR="00CD3E11" w:rsidRPr="00CD3E11">
            <w:rPr>
              <w:noProof/>
            </w:rPr>
            <w:t xml:space="preserve"> </w:t>
          </w:r>
        </w:p>
        <w:p w14:paraId="6C6FFC4E" w14:textId="3FD5B431" w:rsidR="0093432A" w:rsidRDefault="0093432A" w:rsidP="00B521FF">
          <w:pPr>
            <w:rPr>
              <w:noProof/>
            </w:rPr>
          </w:pPr>
        </w:p>
        <w:p w14:paraId="046E822A" w14:textId="1E8427E1" w:rsidR="0093432A" w:rsidRDefault="0093432A" w:rsidP="00B521FF">
          <w:pPr>
            <w:rPr>
              <w:noProof/>
            </w:rPr>
          </w:pPr>
        </w:p>
        <w:p w14:paraId="4EFA9311" w14:textId="77777777" w:rsidR="0093432A" w:rsidRDefault="0093432A" w:rsidP="00B521FF">
          <w:pPr>
            <w:rPr>
              <w:noProof/>
            </w:rPr>
          </w:pPr>
        </w:p>
        <w:p w14:paraId="6D206A83" w14:textId="3B579420" w:rsidR="00CD3E11" w:rsidRDefault="00CD3E11" w:rsidP="00B521FF">
          <w:pPr>
            <w:rPr>
              <w:b w:val="0"/>
              <w:noProof/>
            </w:rPr>
          </w:pPr>
        </w:p>
        <w:p w14:paraId="7D2B9C52" w14:textId="29DA58FB" w:rsidR="00CD3E11" w:rsidRDefault="00CD3E11" w:rsidP="00CD3E11">
          <w:pPr>
            <w:rPr>
              <w:b w:val="0"/>
              <w:bCs/>
            </w:rPr>
          </w:pPr>
          <w:r w:rsidRPr="00CD3E11">
            <w:rPr>
              <w:b w:val="0"/>
              <w:bCs/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4E3E71B5" wp14:editId="042C0A4B">
                    <wp:simplePos x="0" y="0"/>
                    <wp:positionH relativeFrom="column">
                      <wp:posOffset>2251710</wp:posOffset>
                    </wp:positionH>
                    <wp:positionV relativeFrom="paragraph">
                      <wp:posOffset>66040</wp:posOffset>
                    </wp:positionV>
                    <wp:extent cx="4349115" cy="2178050"/>
                    <wp:effectExtent l="0" t="0" r="13335" b="1270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49115" cy="2178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DBC583" w14:textId="5E784BDF" w:rsidR="00CD3E11" w:rsidRDefault="001629C6">
                                <w:pPr>
                                  <w:rPr>
                                    <w:b w:val="0"/>
                                    <w:bCs/>
                                  </w:rPr>
                                </w:pPr>
                                <w:r>
                                  <w:rPr>
                                    <w:b w:val="0"/>
                                    <w:bCs/>
                                  </w:rPr>
                                  <w:t>No SideBar tem uma estrela onde o utilizador poderá colocar a loja como favorita, ao ficar favorita vai aparecer na lista dos favoritos.</w:t>
                                </w:r>
                              </w:p>
                              <w:p w14:paraId="48038B7E" w14:textId="675CCAEE" w:rsidR="001629C6" w:rsidRPr="001629C6" w:rsidRDefault="001629C6">
                                <w:pPr>
                                  <w:rPr>
                                    <w:b w:val="0"/>
                                    <w:bCs/>
                                  </w:rPr>
                                </w:pPr>
                                <w:r>
                                  <w:rPr>
                                    <w:b w:val="0"/>
                                    <w:bCs/>
                                  </w:rPr>
                                  <w:t>Ao lado da estrela tem um outro botão que ao clicar vai aparecer uma nova página onde o utilizador vai conseguir ver todos os comentário dessa loja, também vai conseguir adicionar um novo comentário ao clicar no botão “mais”.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3E71B5" id="_x0000_s1028" type="#_x0000_t202" style="position:absolute;margin-left:177.3pt;margin-top:5.2pt;width:342.45pt;height:17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">
                    <v:textbox>
                      <w:txbxContent>
                        <w:p w14:paraId="3CDBC583" w14:textId="5E784BDF" w:rsidR="00CD3E11" w:rsidRDefault="001629C6">
                          <w:pPr>
                            <w:rPr>
                              <w:b w:val="0"/>
                              <w:bCs/>
                            </w:rPr>
                          </w:pPr>
                          <w:r>
                            <w:rPr>
                              <w:b w:val="0"/>
                              <w:bCs/>
                            </w:rPr>
                            <w:t>No SideBar tem uma estrela onde o utilizador poderá colocar a loja como favorita, ao ficar favorita vai aparecer na lista dos favoritos.</w:t>
                          </w:r>
                        </w:p>
                        <w:p w14:paraId="48038B7E" w14:textId="675CCAEE" w:rsidR="001629C6" w:rsidRPr="001629C6" w:rsidRDefault="001629C6">
                          <w:pPr>
                            <w:rPr>
                              <w:b w:val="0"/>
                              <w:bCs/>
                            </w:rPr>
                          </w:pPr>
                          <w:r>
                            <w:rPr>
                              <w:b w:val="0"/>
                              <w:bCs/>
                            </w:rPr>
                            <w:t>Ao lado da estrela tem um outro botão que ao clicar vai aparecer uma nova página onde o utilizador vai conseguir ver todos os comentário dessa loja, também vai conseguir adicionar um novo comentário ao clicar no botão “mais”.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2A2E6E2C" wp14:editId="4CCC57E8">
                <wp:extent cx="1868556" cy="3251835"/>
                <wp:effectExtent l="0" t="0" r="0" b="5715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70662"/>
                        <a:stretch/>
                      </pic:blipFill>
                      <pic:spPr bwMode="auto">
                        <a:xfrm>
                          <a:off x="0" y="0"/>
                          <a:ext cx="1868556" cy="3251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31A7228" w14:textId="42FABC7B" w:rsidR="00CD3E11" w:rsidRDefault="00CD3E11" w:rsidP="00B521FF">
          <w:pPr>
            <w:rPr>
              <w:b w:val="0"/>
              <w:bCs/>
            </w:rPr>
          </w:pPr>
        </w:p>
        <w:p w14:paraId="281D8850" w14:textId="10031F6F" w:rsidR="00EA0134" w:rsidRDefault="00EA0134" w:rsidP="00B521FF">
          <w:pPr>
            <w:rPr>
              <w:b w:val="0"/>
              <w:bCs/>
            </w:rPr>
          </w:pPr>
        </w:p>
        <w:p w14:paraId="62D9ABE8" w14:textId="53A4C12A" w:rsidR="00EA0134" w:rsidRDefault="00EA0134" w:rsidP="00B521FF">
          <w:pPr>
            <w:rPr>
              <w:b w:val="0"/>
              <w:bCs/>
            </w:rPr>
          </w:pPr>
        </w:p>
        <w:p w14:paraId="729358F2" w14:textId="19C84350" w:rsidR="00EA0134" w:rsidRDefault="00EA0134" w:rsidP="00B521FF">
          <w:pPr>
            <w:rPr>
              <w:b w:val="0"/>
              <w:bCs/>
            </w:rPr>
          </w:pPr>
        </w:p>
        <w:p w14:paraId="32CB103B" w14:textId="333A7BCE" w:rsidR="00EA0134" w:rsidRDefault="00EA0134" w:rsidP="00B521FF">
          <w:pPr>
            <w:rPr>
              <w:b w:val="0"/>
              <w:bCs/>
            </w:rPr>
          </w:pPr>
        </w:p>
        <w:p w14:paraId="65AC558A" w14:textId="1F5A88D2" w:rsidR="00EA0134" w:rsidRDefault="00EA0134" w:rsidP="00B521FF">
          <w:pPr>
            <w:rPr>
              <w:b w:val="0"/>
              <w:bCs/>
            </w:rPr>
          </w:pPr>
        </w:p>
        <w:p w14:paraId="6F3F932A" w14:textId="74FD98E8" w:rsidR="00EA0134" w:rsidRDefault="00EA0134" w:rsidP="00B521FF">
          <w:pPr>
            <w:rPr>
              <w:b w:val="0"/>
              <w:bCs/>
            </w:rPr>
          </w:pPr>
        </w:p>
        <w:p w14:paraId="3FDFF6CA" w14:textId="0E0B7CA0" w:rsidR="00EA0134" w:rsidRDefault="00EA0134" w:rsidP="00B521FF">
          <w:pPr>
            <w:rPr>
              <w:b w:val="0"/>
              <w:bCs/>
            </w:rPr>
          </w:pPr>
        </w:p>
        <w:p w14:paraId="5DD3B417" w14:textId="3678D553" w:rsidR="00EA0134" w:rsidRPr="00EA0134" w:rsidRDefault="00EA0134" w:rsidP="00EA0134">
          <w:pPr>
            <w:pStyle w:val="Heading2"/>
            <w:rPr>
              <w:sz w:val="32"/>
              <w:szCs w:val="32"/>
            </w:rPr>
          </w:pPr>
          <w:r w:rsidRPr="00A655B1">
            <w:rPr>
              <w:sz w:val="32"/>
              <w:szCs w:val="32"/>
            </w:rPr>
            <w:t>Página d</w:t>
          </w:r>
          <w:r>
            <w:rPr>
              <w:sz w:val="32"/>
              <w:szCs w:val="32"/>
            </w:rPr>
            <w:t>os Comentários</w:t>
          </w:r>
        </w:p>
        <w:p w14:paraId="069CA88C" w14:textId="77777777" w:rsidR="00EA0134" w:rsidRDefault="0093432A" w:rsidP="0093432A">
          <w:pPr>
            <w:jc w:val="center"/>
            <w:rPr>
              <w:b w:val="0"/>
              <w:bCs/>
            </w:rPr>
          </w:pPr>
          <w:r>
            <w:rPr>
              <w:noProof/>
            </w:rPr>
            <w:drawing>
              <wp:inline distT="0" distB="0" distL="0" distR="0" wp14:anchorId="7886C25B" wp14:editId="64DB1F6F">
                <wp:extent cx="6321425" cy="3244215"/>
                <wp:effectExtent l="0" t="0" r="3175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21425" cy="324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DC37F04" w14:textId="5A90F891" w:rsidR="00A655B1" w:rsidRPr="00D1535B" w:rsidRDefault="00A0511F" w:rsidP="0093432A">
          <w:pPr>
            <w:jc w:val="center"/>
            <w:rPr>
              <w:b w:val="0"/>
              <w:bCs/>
            </w:rPr>
          </w:pPr>
        </w:p>
      </w:sdtContent>
    </w:sdt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E205C" w:rsidRPr="00DE205C" w14:paraId="413F7485" w14:textId="77777777" w:rsidTr="00DE205C">
        <w:trPr>
          <w:trHeight w:val="3546"/>
        </w:trPr>
        <w:tc>
          <w:tcPr>
            <w:tcW w:w="9999" w:type="dxa"/>
          </w:tcPr>
          <w:p w14:paraId="4CA50F45" w14:textId="77777777" w:rsidR="00DE205C" w:rsidRDefault="00DE205C" w:rsidP="00C858A1">
            <w:pPr>
              <w:pStyle w:val="Heading2"/>
            </w:pPr>
          </w:p>
          <w:p w14:paraId="5CE11069" w14:textId="6A460794" w:rsidR="00CD3E11" w:rsidRPr="00CD3E11" w:rsidRDefault="00CD3E11" w:rsidP="0093432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AEED52" wp14:editId="54543375">
                  <wp:extent cx="5581650" cy="225044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225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A9BC5" w14:textId="77777777" w:rsidR="00AB02A7" w:rsidRPr="0051626A" w:rsidRDefault="00AB02A7" w:rsidP="00DF027C"/>
    <w:p w14:paraId="4E668EA3" w14:textId="5DD34196" w:rsidR="0087605E" w:rsidRPr="00207078" w:rsidRDefault="00207078" w:rsidP="00AB02A7">
      <w:pPr>
        <w:spacing w:after="200"/>
        <w:rPr>
          <w:b w:val="0"/>
          <w:bCs/>
        </w:rPr>
      </w:pPr>
      <w:r>
        <w:rPr>
          <w:b w:val="0"/>
          <w:bCs/>
        </w:rPr>
        <w:t xml:space="preserve">Ao carregar no botão </w:t>
      </w:r>
      <w:r w:rsidR="00643E32">
        <w:rPr>
          <w:b w:val="0"/>
          <w:bCs/>
        </w:rPr>
        <w:t>“mais”</w:t>
      </w:r>
      <w:r>
        <w:rPr>
          <w:b w:val="0"/>
          <w:bCs/>
        </w:rPr>
        <w:t>, irá aparecer uma caixa onde o utilizador vai poder escrever o comentário, ao clicar no botão enviar vai adicionar o seu novo comentário à loja.</w:t>
      </w:r>
    </w:p>
    <w:sectPr w:rsidR="0087605E" w:rsidRPr="00207078" w:rsidSect="00AB02A7">
      <w:headerReference w:type="default" r:id="rId21"/>
      <w:footerReference w:type="default" r:id="rId2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1D4C5E" w14:textId="77777777" w:rsidR="00A0511F" w:rsidRDefault="00A0511F">
      <w:r>
        <w:separator/>
      </w:r>
    </w:p>
    <w:p w14:paraId="3F079282" w14:textId="77777777" w:rsidR="00A0511F" w:rsidRDefault="00A0511F"/>
  </w:endnote>
  <w:endnote w:type="continuationSeparator" w:id="0">
    <w:p w14:paraId="41CC3C02" w14:textId="77777777" w:rsidR="00A0511F" w:rsidRDefault="00A0511F">
      <w:r>
        <w:continuationSeparator/>
      </w:r>
    </w:p>
    <w:p w14:paraId="5326E12E" w14:textId="77777777" w:rsidR="00A0511F" w:rsidRDefault="00A051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2415BB" w14:textId="77777777" w:rsidR="00DF027C" w:rsidRDefault="00DF027C">
        <w:pPr>
          <w:pStyle w:val="Footer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AB02A7">
          <w:rPr>
            <w:noProof/>
            <w:lang w:bidi="pt-PT"/>
          </w:rPr>
          <w:t>2</w:t>
        </w:r>
        <w:r>
          <w:rPr>
            <w:noProof/>
            <w:lang w:bidi="pt-PT"/>
          </w:rPr>
          <w:fldChar w:fldCharType="end"/>
        </w:r>
      </w:p>
    </w:sdtContent>
  </w:sdt>
  <w:p w14:paraId="0562905D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2F6E54" w14:textId="77777777" w:rsidR="00A0511F" w:rsidRDefault="00A0511F">
      <w:r>
        <w:separator/>
      </w:r>
    </w:p>
    <w:p w14:paraId="7FA86BE5" w14:textId="77777777" w:rsidR="00A0511F" w:rsidRDefault="00A0511F"/>
  </w:footnote>
  <w:footnote w:type="continuationSeparator" w:id="0">
    <w:p w14:paraId="69DDB53B" w14:textId="77777777" w:rsidR="00A0511F" w:rsidRDefault="00A0511F">
      <w:r>
        <w:continuationSeparator/>
      </w:r>
    </w:p>
    <w:p w14:paraId="797E8274" w14:textId="77777777" w:rsidR="00A0511F" w:rsidRDefault="00A051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669CEA4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4D1DAC5A" w14:textId="7B89CF71" w:rsidR="00D077E9" w:rsidRDefault="00D077E9">
          <w:pPr>
            <w:pStyle w:val="Header"/>
          </w:pPr>
        </w:p>
      </w:tc>
    </w:tr>
  </w:tbl>
  <w:p w14:paraId="7888C7E0" w14:textId="3268DA41" w:rsidR="00085A0C" w:rsidRDefault="00085A0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653"/>
    <w:rsid w:val="0002482E"/>
    <w:rsid w:val="00050324"/>
    <w:rsid w:val="00085A0C"/>
    <w:rsid w:val="000A0150"/>
    <w:rsid w:val="000D604D"/>
    <w:rsid w:val="000E63C9"/>
    <w:rsid w:val="00105059"/>
    <w:rsid w:val="00130E9D"/>
    <w:rsid w:val="00150A6D"/>
    <w:rsid w:val="001629C6"/>
    <w:rsid w:val="00185B35"/>
    <w:rsid w:val="001F2BC8"/>
    <w:rsid w:val="001F5F6B"/>
    <w:rsid w:val="00207078"/>
    <w:rsid w:val="00243EBC"/>
    <w:rsid w:val="00246A35"/>
    <w:rsid w:val="00284348"/>
    <w:rsid w:val="002F51F5"/>
    <w:rsid w:val="00312137"/>
    <w:rsid w:val="00330359"/>
    <w:rsid w:val="00332676"/>
    <w:rsid w:val="0033762F"/>
    <w:rsid w:val="00360494"/>
    <w:rsid w:val="00366C7E"/>
    <w:rsid w:val="00384EA3"/>
    <w:rsid w:val="003A39A1"/>
    <w:rsid w:val="003B7331"/>
    <w:rsid w:val="003B7A59"/>
    <w:rsid w:val="003C2191"/>
    <w:rsid w:val="003D3863"/>
    <w:rsid w:val="003D3D2A"/>
    <w:rsid w:val="004110DE"/>
    <w:rsid w:val="0044085A"/>
    <w:rsid w:val="004B21A5"/>
    <w:rsid w:val="00501C18"/>
    <w:rsid w:val="005037F0"/>
    <w:rsid w:val="0051626A"/>
    <w:rsid w:val="00516A86"/>
    <w:rsid w:val="005275F6"/>
    <w:rsid w:val="00572102"/>
    <w:rsid w:val="005E62AA"/>
    <w:rsid w:val="005F1BB0"/>
    <w:rsid w:val="005F7286"/>
    <w:rsid w:val="00643E32"/>
    <w:rsid w:val="00656C4D"/>
    <w:rsid w:val="00672653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4ED4"/>
    <w:rsid w:val="0087605E"/>
    <w:rsid w:val="008B1FEE"/>
    <w:rsid w:val="00903C32"/>
    <w:rsid w:val="00916B16"/>
    <w:rsid w:val="009173B9"/>
    <w:rsid w:val="0093335D"/>
    <w:rsid w:val="0093432A"/>
    <w:rsid w:val="0093613E"/>
    <w:rsid w:val="00943026"/>
    <w:rsid w:val="00966B81"/>
    <w:rsid w:val="009C7720"/>
    <w:rsid w:val="00A0511F"/>
    <w:rsid w:val="00A23AFA"/>
    <w:rsid w:val="00A31B3E"/>
    <w:rsid w:val="00A532F3"/>
    <w:rsid w:val="00A655B1"/>
    <w:rsid w:val="00A8489E"/>
    <w:rsid w:val="00AB02A7"/>
    <w:rsid w:val="00AC29F3"/>
    <w:rsid w:val="00B231E5"/>
    <w:rsid w:val="00B521FF"/>
    <w:rsid w:val="00C02B87"/>
    <w:rsid w:val="00C215B6"/>
    <w:rsid w:val="00C4086D"/>
    <w:rsid w:val="00C858A1"/>
    <w:rsid w:val="00CA1896"/>
    <w:rsid w:val="00CB5B28"/>
    <w:rsid w:val="00CD3E11"/>
    <w:rsid w:val="00CF5371"/>
    <w:rsid w:val="00D0323A"/>
    <w:rsid w:val="00D0559F"/>
    <w:rsid w:val="00D077E9"/>
    <w:rsid w:val="00D1535B"/>
    <w:rsid w:val="00D42CB7"/>
    <w:rsid w:val="00D5413D"/>
    <w:rsid w:val="00D570A9"/>
    <w:rsid w:val="00D70D02"/>
    <w:rsid w:val="00D770C7"/>
    <w:rsid w:val="00D86945"/>
    <w:rsid w:val="00D90290"/>
    <w:rsid w:val="00DD152F"/>
    <w:rsid w:val="00DE205C"/>
    <w:rsid w:val="00DE213F"/>
    <w:rsid w:val="00DF027C"/>
    <w:rsid w:val="00E00A32"/>
    <w:rsid w:val="00E05EE1"/>
    <w:rsid w:val="00E22ACD"/>
    <w:rsid w:val="00E620B0"/>
    <w:rsid w:val="00E81B40"/>
    <w:rsid w:val="00EA0134"/>
    <w:rsid w:val="00EF555B"/>
    <w:rsid w:val="00F027BB"/>
    <w:rsid w:val="00F11DCF"/>
    <w:rsid w:val="00F162EA"/>
    <w:rsid w:val="00F52D27"/>
    <w:rsid w:val="00F83527"/>
    <w:rsid w:val="00F92ECC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E89F7B"/>
  <w15:docId w15:val="{FB3928DA-8E07-4ED6-ADFA-A698DEA63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00000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00000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DE205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00000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00000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00000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00000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terdeTextodenfase"/>
    <w:qFormat/>
    <w:rsid w:val="00DF027C"/>
  </w:style>
  <w:style w:type="character" w:customStyle="1" w:styleId="CarterdeContedos">
    <w:name w:val="Caráter de Conteúdos"/>
    <w:basedOn w:val="DefaultParagraphFont"/>
    <w:link w:val="Contedos"/>
    <w:rsid w:val="00DF027C"/>
    <w:rPr>
      <w:rFonts w:eastAsiaTheme="minorEastAsia"/>
      <w:color w:val="000000" w:themeColor="text2"/>
      <w:sz w:val="28"/>
      <w:szCs w:val="22"/>
    </w:rPr>
  </w:style>
  <w:style w:type="character" w:customStyle="1" w:styleId="CarterdeTextodenfase">
    <w:name w:val="Caráter de Texto de Ênfase"/>
    <w:basedOn w:val="DefaultParagraphFont"/>
    <w:link w:val="Textodenfase"/>
    <w:rsid w:val="00DF027C"/>
    <w:rPr>
      <w:rFonts w:eastAsiaTheme="minorEastAsia"/>
      <w:b/>
      <w:color w:val="000000" w:themeColor="text2"/>
      <w:sz w:val="28"/>
      <w:szCs w:val="22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DE205C"/>
    <w:rPr>
      <w:rFonts w:asciiTheme="majorHAnsi" w:eastAsiaTheme="majorEastAsia" w:hAnsiTheme="majorHAnsi" w:cstheme="majorBidi"/>
      <w:b/>
      <w:color w:val="A5A5A5" w:themeColor="accent1" w:themeShade="BF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DE20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DE205C"/>
    <w:rPr>
      <w:i/>
      <w:iCs/>
    </w:rPr>
  </w:style>
  <w:style w:type="character" w:styleId="Hyperlink">
    <w:name w:val="Hyperlink"/>
    <w:basedOn w:val="DefaultParagraphFont"/>
    <w:uiPriority w:val="99"/>
    <w:unhideWhenUsed/>
    <w:rsid w:val="00DE205C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20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2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lovoapp.com/pt_PT/lis/" TargetMode="External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glovoapp.com/pt_PT/lis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guel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BEE7671A0884491ADAB889316FE6F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EF4C25-56E3-4BF1-99F8-461D0F627A0F}"/>
      </w:docPartPr>
      <w:docPartBody>
        <w:p w:rsidR="005E5DD6" w:rsidRDefault="00567F84" w:rsidP="00567F84">
          <w:pPr>
            <w:pStyle w:val="8BEE7671A0884491ADAB889316FE6F8E"/>
          </w:pPr>
          <w:r w:rsidRPr="00DF027C">
            <w:rPr>
              <w:lang w:bidi="pt-PT"/>
            </w:rPr>
            <w:t>Texto do Subtítulo aqui</w:t>
          </w:r>
        </w:p>
      </w:docPartBody>
    </w:docPart>
    <w:docPart>
      <w:docPartPr>
        <w:name w:val="CF5AA93D820848C9A91845E3F7B5D0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A96917-0148-49FA-ADD8-25AFF70ADB72}"/>
      </w:docPartPr>
      <w:docPartBody>
        <w:p w:rsidR="00000000" w:rsidRDefault="005E5DD6" w:rsidP="005E5DD6">
          <w:pPr>
            <w:pStyle w:val="CF5AA93D820848C9A91845E3F7B5D04E"/>
          </w:pPr>
          <w:r w:rsidRPr="00DF027C">
            <w:rPr>
              <w:lang w:bidi="pt-PT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CF7"/>
    <w:rsid w:val="00315FAA"/>
    <w:rsid w:val="00412CF7"/>
    <w:rsid w:val="00567F84"/>
    <w:rsid w:val="005E5DD6"/>
    <w:rsid w:val="00DC1FCB"/>
    <w:rsid w:val="00EB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F4B141412D1241AD91116071C227FDB5">
    <w:name w:val="F4B141412D1241AD91116071C227FDB5"/>
  </w:style>
  <w:style w:type="paragraph" w:customStyle="1" w:styleId="5A75D3EA849B4716B979349C83C2AFFC">
    <w:name w:val="5A75D3EA849B4716B979349C83C2AFFC"/>
  </w:style>
  <w:style w:type="paragraph" w:customStyle="1" w:styleId="2F225AC5D11E4116AC119071C144590C">
    <w:name w:val="2F225AC5D11E4116AC119071C144590C"/>
  </w:style>
  <w:style w:type="paragraph" w:customStyle="1" w:styleId="712A0B7E544F4843A49C03E39D132140">
    <w:name w:val="712A0B7E544F4843A49C03E39D132140"/>
  </w:style>
  <w:style w:type="paragraph" w:customStyle="1" w:styleId="26B863B2E59C4B6B86D0FB62B2BE66B0">
    <w:name w:val="26B863B2E59C4B6B86D0FB62B2BE66B0"/>
  </w:style>
  <w:style w:type="paragraph" w:customStyle="1" w:styleId="2FC54BE520E8495A8336FED8E5E118C1">
    <w:name w:val="2FC54BE520E8495A8336FED8E5E118C1"/>
  </w:style>
  <w:style w:type="paragraph" w:customStyle="1" w:styleId="8E0ED2BAAE0E47E3AEFAF95F8071287E">
    <w:name w:val="8E0ED2BAAE0E47E3AEFAF95F8071287E"/>
  </w:style>
  <w:style w:type="paragraph" w:customStyle="1" w:styleId="D0A5F9B9D7CC42668F3CFF3E70DE7F4D">
    <w:name w:val="D0A5F9B9D7CC42668F3CFF3E70DE7F4D"/>
  </w:style>
  <w:style w:type="paragraph" w:customStyle="1" w:styleId="EBFA176832774B3485FF03F507ED08E7">
    <w:name w:val="EBFA176832774B3485FF03F507ED08E7"/>
    <w:rsid w:val="00412CF7"/>
  </w:style>
  <w:style w:type="paragraph" w:customStyle="1" w:styleId="B1C57FFE7D1F417181BF4FECD41FF6AD">
    <w:name w:val="B1C57FFE7D1F417181BF4FECD41FF6AD"/>
    <w:rsid w:val="00567F84"/>
    <w:rPr>
      <w:lang w:val="pt-PT" w:eastAsia="pt-PT"/>
    </w:rPr>
  </w:style>
  <w:style w:type="paragraph" w:customStyle="1" w:styleId="8BEE7671A0884491ADAB889316FE6F8E">
    <w:name w:val="8BEE7671A0884491ADAB889316FE6F8E"/>
    <w:rsid w:val="00567F84"/>
    <w:rPr>
      <w:lang w:val="pt-PT" w:eastAsia="pt-PT"/>
    </w:rPr>
  </w:style>
  <w:style w:type="paragraph" w:customStyle="1" w:styleId="CF5AA93D820848C9A91845E3F7B5D04E">
    <w:name w:val="CF5AA93D820848C9A91845E3F7B5D04E"/>
    <w:rsid w:val="005E5DD6"/>
    <w:rPr>
      <w:lang w:val="pt-PT" w:eastAsia="pt-PT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Tons de Cinzento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42872-97EF-4370-BEE1-9BDA42DB5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56</TotalTime>
  <Pages>7</Pages>
  <Words>318</Words>
  <Characters>1718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</dc:creator>
  <cp:keywords/>
  <cp:lastModifiedBy>Pc Fix</cp:lastModifiedBy>
  <cp:revision>16</cp:revision>
  <cp:lastPrinted>2006-08-01T17:47:00Z</cp:lastPrinted>
  <dcterms:created xsi:type="dcterms:W3CDTF">2020-01-27T18:29:00Z</dcterms:created>
  <dcterms:modified xsi:type="dcterms:W3CDTF">2020-01-27T19:35:00Z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